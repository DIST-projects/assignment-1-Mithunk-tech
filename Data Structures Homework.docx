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cs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cs="Times New Roman" w:hAnsi="Times New Roman"/>
          <w:b/>
          <w:bCs/>
          <w:sz w:val="36"/>
          <w:szCs w:val="36"/>
          <w:lang w:val="en-US"/>
        </w:rPr>
        <w:t>Data Structures Homework - 1</w:t>
      </w:r>
    </w:p>
    <w:p>
      <w:pPr>
        <w:jc w:val="center"/>
        <w:rPr>
          <w:rFonts w:ascii="Times New Roman" w:cs="Times New Roman" w:hAnsi="Times New Roman"/>
          <w:b/>
          <w:bCs/>
          <w:sz w:val="36"/>
          <w:szCs w:val="36"/>
          <w:lang w:val="en-US"/>
        </w:rPr>
      </w:pPr>
    </w:p>
    <w:p>
      <w:pPr>
        <w:jc w:val="left"/>
        <w:rPr>
          <w:rFonts w:ascii="Times New Roman" w:cs="Times New Roman" w:hAnsi="Times New Roman"/>
          <w:b/>
          <w:bCs/>
          <w:sz w:val="36"/>
          <w:szCs w:val="36"/>
          <w:lang w:val="en-US"/>
        </w:rPr>
      </w:pPr>
    </w:p>
    <w:p>
      <w:pPr>
        <w:numPr>
          <w:ilvl w:val="0"/>
          <w:numId w:val="1"/>
        </w:numPr>
        <w:jc w:val="left"/>
        <w:rPr>
          <w:rFonts w:ascii="Times New Roman" w:eastAsia="SimSun" w:cs="Times New Roman" w:hAnsi="Times New Roman"/>
          <w:sz w:val="28"/>
          <w:szCs w:val="28"/>
        </w:rPr>
      </w:pPr>
      <w:r>
        <w:rPr>
          <w:rFonts w:ascii="Times New Roman" w:eastAsia="SimSun" w:cs="Times New Roman" w:hAnsi="Times New Roman"/>
          <w:sz w:val="28"/>
          <w:szCs w:val="28"/>
        </w:rPr>
        <w:t>Sum of Two Matrices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#include &lt;stdio.h&gt;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int main()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r, c, i, j;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rows and columns: 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scanf("%d%d", &amp;r, &amp;c);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a[r][c], b[r][c], sum[r][c];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first matrix:\n");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for(i=0;i&lt;r;i++)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for(j=0;j&lt;c;j++)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scanf("%d",&amp;a[i][j]);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second matrix:\n");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for(i=0;i&lt;r;i++)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for(j=0;j&lt;c;j++)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scanf("%d",&amp;b[i][j]);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printf("Sum Matrix:\n");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for(i=0;i&lt;r;i++)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for(j=0;j&lt;c;j++)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sum[i][j]=a[i][j]+b[i][j];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printf("%d ",sum[i][j]);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printf("\n");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return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/>
          <w:bCs/>
          <w:sz w:val="28"/>
          <w:szCs w:val="28"/>
          <w:lang w:val="en-US"/>
        </w:rPr>
        <w:t>Output :</w:t>
      </w:r>
    </w:p>
    <w:p>
      <w:pPr>
        <w:jc w:val="left"/>
        <w:rPr>
          <w:rFonts w:ascii="Times New Roman" w:eastAsia="SimSun" w:cs="Times New Roman" w:hAnsi="Times New Roman"/>
          <w:b/>
          <w:bCs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Enter rows and columns: 3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3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Enter first matrix: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12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23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34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45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56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67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8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8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7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Enter second matrix: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23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32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43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4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65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76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87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98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6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Sum Matrix: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 xml:space="preserve">35 55 77 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 xml:space="preserve">49 121 143 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 xml:space="preserve">95 106 13 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  <w:t>=== Code Execution Successful ===</w:t>
      </w:r>
    </w:p>
    <w:p>
      <w:pPr>
        <w:jc w:val="left"/>
        <w:rPr>
          <w:rFonts w:ascii="Times New Roman" w:eastAsia="SimSun" w:cs="Times New Roman" w:hAnsi="Times New Roman"/>
          <w:b w:val="0"/>
          <w:bCs w:val="0"/>
          <w:sz w:val="28"/>
          <w:szCs w:val="28"/>
          <w:lang w:val="en-US"/>
        </w:rPr>
      </w:pPr>
    </w:p>
    <w:p>
      <w:pPr>
        <w:numPr>
          <w:ilvl w:val="0"/>
          <w:numId w:val="1"/>
        </w:numPr>
        <w:ind w:left="0" w:firstLine="0"/>
        <w:jc w:val="left"/>
        <w:rPr>
          <w:rFonts w:ascii="Times New Roman" w:eastAsia="SimSun" w:cs="Times New Roman" w:hAnsi="Times New Roman"/>
          <w:sz w:val="28"/>
          <w:szCs w:val="28"/>
        </w:rPr>
      </w:pPr>
      <w:r>
        <w:rPr>
          <w:rFonts w:ascii="Times New Roman" w:eastAsia="SimSun" w:cs="Times New Roman" w:hAnsi="Times New Roman"/>
          <w:sz w:val="28"/>
          <w:szCs w:val="28"/>
        </w:rPr>
        <w:t>Reverse an Array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#include &lt;stdio.h&gt;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int main()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n,i;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size: 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scanf("%d",&amp;n);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a[n];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elements:\n");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for(i=0;i&lt;n;i++)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scanf("%d",&amp;a[i]);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printf("Reverse Order:\n");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for(i=n-1;i&gt;=0;i--)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printf("%d ",a[i]);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return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Output 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size: 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elements: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23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45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56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7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8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Reverse Order: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8 7 56 45 23 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=== Code Execution Successful ===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numPr>
          <w:ilvl w:val="0"/>
          <w:numId w:val="1"/>
        </w:numPr>
        <w:ind w:left="0" w:firstLine="0"/>
        <w:jc w:val="left"/>
        <w:rPr>
          <w:rFonts w:ascii="Times New Roman" w:eastAsia="SimSun" w:cs="Times New Roman" w:hAnsi="Times New Roman"/>
          <w:sz w:val="28"/>
          <w:szCs w:val="28"/>
        </w:rPr>
      </w:pPr>
      <w:r>
        <w:rPr>
          <w:rFonts w:ascii="Times New Roman" w:eastAsia="SimSun" w:cs="Times New Roman" w:hAnsi="Times New Roman"/>
          <w:sz w:val="28"/>
          <w:szCs w:val="28"/>
        </w:rPr>
        <w:t>Count Duplicate Elements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#include &lt;stdio.h&gt;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int main()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n,i,j,count=0;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printf("\n Enter the N value :");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scanf("%d",&amp;n);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a[n],check[n];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the array Elements : 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for(i=0;i&lt;n;i++)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scanf("%d",&amp;a[i]);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check[i]=0;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for(i=0;i&lt;n;i++)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if(check[i]) continue;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for(j=i+1;j&lt;n;j++)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if(a[i]==a[j])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    check[j]=1;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    count++;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printf("Duplicate Elements = %d",count);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return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Output 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Enter the N value :5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Enter the array Elements : 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23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23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45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45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45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Duplicate Elements = 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=== Code Execution Successful ===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numPr>
          <w:ilvl w:val="0"/>
          <w:numId w:val="1"/>
        </w:numPr>
        <w:ind w:left="0" w:firstLine="0"/>
        <w:jc w:val="left"/>
        <w:rPr>
          <w:rFonts w:ascii="Times New Roman" w:eastAsia="SimSun" w:cs="Times New Roman" w:hAnsi="Times New Roman"/>
          <w:sz w:val="28"/>
          <w:szCs w:val="28"/>
        </w:rPr>
      </w:pPr>
      <w:r>
        <w:rPr>
          <w:rFonts w:ascii="Times New Roman" w:eastAsia="SimSun" w:cs="Times New Roman" w:hAnsi="Times New Roman"/>
          <w:sz w:val="28"/>
          <w:szCs w:val="28"/>
        </w:rPr>
        <w:t>Print Unique Elements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#include &lt;stdio.h&gt;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int main()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n,i,j,flag;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printf("\n Enter the N value :");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scanf("%d",&amp;n);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a[n];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the array Elements : 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for(i=0;i&lt;n;i++)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scanf("%d",&amp;a[i]);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printf("Unique Elements:\n");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for(i=0;i&lt;n;i++)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flag=1;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for(j=0;j&lt;n;j++)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if(i!=j &amp;&amp; a[i]==a[j])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    flag=0;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    break;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if(flag)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printf("%d ",a[i]);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return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/>
          <w:bCs/>
          <w:sz w:val="28"/>
          <w:szCs w:val="28"/>
          <w:lang w:val="en-US"/>
        </w:rPr>
        <w:t>Output :</w:t>
      </w:r>
      <w:r>
        <w:rPr>
          <w:rFonts w:ascii="Times New Roman" w:eastAsia="SimSun" w:cs="Times New Roman" w:hAnsi="Times New Roman"/>
          <w:sz w:val="28"/>
          <w:szCs w:val="28"/>
          <w:lang w:val="en-US"/>
        </w:rPr>
        <w:br/>
        <w:br/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Enter the N value :5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Enter the array Elements : 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34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45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45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56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Unique Elements: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34 56 5 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=== Code Execution Successful ===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numPr>
          <w:ilvl w:val="0"/>
          <w:numId w:val="1"/>
        </w:numPr>
        <w:ind w:left="0" w:firstLine="0"/>
        <w:jc w:val="left"/>
        <w:rPr>
          <w:rFonts w:ascii="Times New Roman" w:eastAsia="SimSun" w:cs="Times New Roman" w:hAnsi="Times New Roman"/>
          <w:sz w:val="28"/>
          <w:szCs w:val="28"/>
        </w:rPr>
      </w:pPr>
      <w:r>
        <w:rPr>
          <w:rFonts w:ascii="Times New Roman" w:eastAsia="SimSun" w:cs="Times New Roman" w:hAnsi="Times New Roman"/>
          <w:sz w:val="28"/>
          <w:szCs w:val="28"/>
        </w:rPr>
        <w:t>Insert into Sorted Array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#include &lt;stdio.h&gt;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int main()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n,i,pos,value;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printf("\n Enter the N value :");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scanf("%d",&amp;n);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a[100];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the array Elements : 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for(i=0;i&lt;n;i++)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scanf("%d",&amp;a[i]);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value: 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scanf("%d",&amp;value);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for(i=0;i&lt;n;i++)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if(a[i]&gt;value)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break;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pos=i;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for(i=n;i&gt;pos;i--)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a[i]=a[i-1];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a[pos]=value;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n++;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for(i=0;i&lt;n;i++)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printf("%d ",a[i]);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return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/>
          <w:bCs/>
          <w:sz w:val="28"/>
          <w:szCs w:val="28"/>
          <w:lang w:val="en-US"/>
        </w:rPr>
        <w:t>Output 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Enter the N value :5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Enter the array Elements : 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34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6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7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78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value: 45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34 5 6 7 45 78 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=== Code Execution Successful ===</w:t>
      </w:r>
    </w:p>
    <w:p>
      <w:pPr>
        <w:jc w:val="left"/>
        <w:rPr>
          <w:rFonts w:ascii="SimSun" w:eastAsia="SimSun" w:cs="SimSun" w:hAnsi="SimSun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firstLine="0"/>
        <w:jc w:val="left"/>
        <w:rPr>
          <w:rFonts w:ascii="Times New Roman" w:eastAsia="SimSun" w:cs="Times New Roman" w:hAnsi="Times New Roman"/>
          <w:sz w:val="28"/>
          <w:szCs w:val="28"/>
        </w:rPr>
      </w:pPr>
      <w:r>
        <w:rPr>
          <w:rFonts w:ascii="Times New Roman" w:eastAsia="SimSun" w:cs="Times New Roman" w:hAnsi="Times New Roman"/>
          <w:sz w:val="28"/>
          <w:szCs w:val="28"/>
        </w:rPr>
        <w:t>Insert into Unsorted Array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#include &lt;stdio.h&gt;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int main()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n,i,pos,value;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printf("\n Enter the N value :");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scanf("%d",&amp;n);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a[100];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the array Elements : 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for(i=0;i&lt;n;i++)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scanf("%d",&amp;a[i]);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position: 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scanf("%d",&amp;pos);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value: 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scanf("%d",&amp;value);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for(i=n;i&gt;=pos;i--)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a[i]=a[i-1];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a[pos-1]=value;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n++;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for(i=0;i&lt;n;i++)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printf("%d ",a[i]);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return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/>
          <w:bCs/>
          <w:sz w:val="28"/>
          <w:szCs w:val="28"/>
          <w:lang w:val="en-US"/>
        </w:rPr>
        <w:t>Output 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Enter the N value :5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Enter the array Elements : 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34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45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56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67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78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position: 4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value: 65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34 45 56 65 67 78 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=== Code Execution Successful ===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numPr>
          <w:ilvl w:val="0"/>
          <w:numId w:val="1"/>
        </w:numPr>
        <w:ind w:left="0" w:firstLine="0"/>
        <w:jc w:val="left"/>
        <w:rPr>
          <w:rFonts w:ascii="Times New Roman" w:eastAsia="SimSun" w:cs="Times New Roman" w:hAnsi="Times New Roman"/>
          <w:sz w:val="28"/>
          <w:szCs w:val="28"/>
        </w:rPr>
      </w:pPr>
      <w:r>
        <w:rPr>
          <w:rFonts w:ascii="Times New Roman" w:eastAsia="SimSun" w:cs="Times New Roman" w:hAnsi="Times New Roman"/>
          <w:sz w:val="28"/>
          <w:szCs w:val="28"/>
        </w:rPr>
        <w:t>Matrix Multiplication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#include &lt;stdio.h&gt;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int main()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r1, c1, r2, c2, i, j, k;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rows and columns of first matrix: 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scanf("%d%d", &amp;r1, &amp;c1);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rows and columns of second matrix: 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scanf("%d%d", &amp;r2, &amp;c2);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if (c1 != r2)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printf("Matrix multiplication is not possible.");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return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a[r1][c1], b[r2][c2], c[r1][c2];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first matrix elements:\n");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 (i = 0; i &lt; r1; 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for (j = 0; j &lt; c1; j++)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scanf("%d", &amp;a[i][j]);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second matrix elements:\n");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 (i = 0; i &lt; r2; 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for (j = 0; j &lt; c2; j++)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scanf("%d", &amp;b[i][j]);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 (i = 0; i &lt; r1; 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for (j = 0; j &lt; c2; j++)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c[i][j] =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for (k = 0; k &lt; c1; k++)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    c[i][j] += a[i][k] * b[k][j];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printf("Product Matrix:\n");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 (i = 0; i &lt; r1; 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for (j = 0; j &lt; c2; j++)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printf("%d ", c[i][j]);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printf("\n");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return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/>
          <w:bCs/>
          <w:sz w:val="28"/>
          <w:szCs w:val="28"/>
          <w:lang w:val="en-US"/>
        </w:rPr>
        <w:t>Output :</w:t>
        <w:br/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rows and columns of first matrix: 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rows and columns of second matrix: 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first matrix elements: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1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2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4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6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7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8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9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second matrix elements: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9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8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7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6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4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2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1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Product Matrix: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30 24 18 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84 69 54 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138 114 90 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=== Code Execution Successful ===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numPr>
          <w:ilvl w:val="0"/>
          <w:numId w:val="1"/>
        </w:numPr>
        <w:ind w:left="0" w:firstLine="0"/>
        <w:jc w:val="left"/>
        <w:rPr>
          <w:rFonts w:ascii="Times New Roman" w:eastAsia="SimSun" w:cs="Times New Roman" w:hAnsi="Times New Roman"/>
          <w:sz w:val="28"/>
          <w:szCs w:val="28"/>
        </w:rPr>
      </w:pPr>
      <w:r>
        <w:rPr>
          <w:rFonts w:ascii="Times New Roman" w:eastAsia="SimSun" w:cs="Times New Roman" w:hAnsi="Times New Roman"/>
          <w:sz w:val="28"/>
          <w:szCs w:val="28"/>
        </w:rPr>
        <w:t>Matrix Transpose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#include &lt;stdio.h&gt;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int main()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r, c, i, j;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number of rows and columns: 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scanf("%d%d", &amp;r, &amp;c);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a[r][c];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matrix elements:\n");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 (i = 0; i &lt; r; 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for (j = 0; j &lt; c; j++)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scanf("%d", &amp;a[i][j]);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printf("Transpose Matrix:\n");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 (i = 0; i &lt; c; 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for (j = 0; j &lt; r; j++)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printf("%d ", a[j][i]);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printf("\n");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return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/>
          <w:bCs/>
          <w:sz w:val="28"/>
          <w:szCs w:val="28"/>
          <w:lang w:val="en-US"/>
        </w:rPr>
        <w:t xml:space="preserve">Output </w:t>
      </w:r>
      <w:r>
        <w:rPr>
          <w:rFonts w:ascii="Times New Roman" w:eastAsia="SimSun" w:cs="Times New Roman" w:hAnsi="Times New Roman"/>
          <w:sz w:val="28"/>
          <w:szCs w:val="28"/>
          <w:lang w:val="en-US"/>
        </w:rPr>
        <w:t>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number of rows and columns: 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matrix elements: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11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22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33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44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55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6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77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88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99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Transpose Matrix: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11 44 77 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22 55 88 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33 6 99 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=== Code Execution Successful ===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numPr>
          <w:ilvl w:val="0"/>
          <w:numId w:val="1"/>
        </w:numPr>
        <w:ind w:left="0" w:firstLine="0"/>
        <w:jc w:val="left"/>
        <w:rPr>
          <w:rFonts w:ascii="Times New Roman" w:eastAsia="SimSun" w:cs="Times New Roman" w:hAnsi="Times New Roman"/>
          <w:sz w:val="28"/>
          <w:szCs w:val="28"/>
        </w:rPr>
      </w:pPr>
      <w:r>
        <w:rPr>
          <w:rFonts w:ascii="Times New Roman" w:eastAsia="SimSun" w:cs="Times New Roman" w:hAnsi="Times New Roman"/>
          <w:sz w:val="28"/>
          <w:szCs w:val="28"/>
        </w:rPr>
        <w:t>Right Diagonal Sum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#include &lt;stdio.h&gt;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int main()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n, i, j, sum =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the order of matrix: 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scanf("%d", &amp;n);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a[n][n];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matrix elements:\n");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 (i = 0; i &lt; n; 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for (j = 0; j &lt; n; j++)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scanf("%d", &amp;a[i][j]);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 (i = 0; i &lt; n; 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sum += a[i][n - 1 - i];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printf("Right diagonal sum = %d", sum);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return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Output 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the order of matrix: 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matrix elements: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9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8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7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6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4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2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1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Right diagonal sum = 15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=== Code Execution Successful ===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numPr>
          <w:ilvl w:val="0"/>
          <w:numId w:val="1"/>
        </w:numPr>
        <w:ind w:left="0" w:firstLine="0"/>
        <w:jc w:val="left"/>
        <w:rPr>
          <w:rFonts w:ascii="Times New Roman" w:eastAsia="SimSun" w:cs="Times New Roman" w:hAnsi="Times New Roman"/>
          <w:sz w:val="28"/>
          <w:szCs w:val="28"/>
        </w:rPr>
      </w:pPr>
      <w:r>
        <w:rPr>
          <w:rFonts w:ascii="Times New Roman" w:eastAsia="SimSun" w:cs="Times New Roman" w:hAnsi="Times New Roman"/>
          <w:sz w:val="28"/>
          <w:szCs w:val="28"/>
        </w:rPr>
        <w:t>Check Identity Matrix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#include &lt;stdio.h&gt;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int main()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n, i, j, flag = 1;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the order of matrix: 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scanf("%d", &amp;n);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a[n][n];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matrix elements:\n");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 (i = 0; i &lt; n; 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for (j = 0; j &lt; n; j++)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scanf("%d", &amp;a[i][j]);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 (i = 0; i &lt; n; 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for (j = 0; j &lt; n; j++)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if (i == j &amp;&amp; a[i][j] != 1)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    flag =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if (i != j &amp;&amp; a[i][j] != 0)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    flag =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if (flag == 1)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printf("It is an Identity Matrix.");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else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printf("It is not an Identity Matrix.");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return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/>
          <w:bCs/>
          <w:sz w:val="28"/>
          <w:szCs w:val="28"/>
          <w:lang w:val="en-US"/>
        </w:rPr>
        <w:t xml:space="preserve">Output </w:t>
      </w:r>
      <w:r>
        <w:rPr>
          <w:rFonts w:ascii="Times New Roman" w:eastAsia="SimSun" w:cs="Times New Roman" w:hAnsi="Times New Roman"/>
          <w:sz w:val="28"/>
          <w:szCs w:val="28"/>
          <w:lang w:val="en-US"/>
        </w:rPr>
        <w:t>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the order of matrix: 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matrix elements: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1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2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2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1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4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4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1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It is not an Identity Matrix.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=== Code Execution Successful ===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numPr>
          <w:ilvl w:val="0"/>
          <w:numId w:val="1"/>
        </w:numPr>
        <w:ind w:left="0" w:firstLine="0"/>
        <w:jc w:val="left"/>
        <w:rPr>
          <w:rFonts w:ascii="Times New Roman" w:eastAsia="SimSun" w:cs="Times New Roman" w:hAnsi="Times New Roman"/>
          <w:sz w:val="28"/>
          <w:szCs w:val="28"/>
        </w:rPr>
      </w:pPr>
      <w:r>
        <w:rPr>
          <w:rFonts w:ascii="Times New Roman" w:eastAsia="SimSun" w:cs="Times New Roman" w:hAnsi="Times New Roman"/>
          <w:sz w:val="28"/>
          <w:szCs w:val="28"/>
        </w:rPr>
        <w:t>Count Vowels, Consonants, Digits and White Spaces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#include &lt;stdio.h&gt;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int main()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char str[100];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i, vowels = 0, consonants = 0, digits = 0, spaces =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a string: 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</w:t>
      </w:r>
      <w:r>
        <w:rPr>
          <w:rFonts w:ascii="Times New Roman" w:eastAsia="SimSun" w:cs="Times New Roman" w:hAnsi="Times New Roman"/>
          <w:sz w:val="28"/>
          <w:szCs w:val="28"/>
        </w:rPr>
        <w:t>scanf("%[^\n]", str);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 (i = 0; str[i] != '\0'; 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if ((str[i] &gt;= 'A' &amp;&amp; str[i] &lt;= 'Z') || (str[i] &gt;= 'a' &amp;&amp; str[i] &lt;= 'z'))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char ch = str[i];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if (ch &gt;= 'A' &amp;&amp; ch &lt;= 'Z')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    ch = ch + 32;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if (ch == 'a' || ch == 'e' || ch == 'i' || ch == 'o' || ch == 'u')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    vowels++;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else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    consonants++;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else if (str[i] &gt;= '0' &amp;&amp; str[i] &lt;= '9')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digits++;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else if (str[i] == ' ')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spaces++;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printf("Vowels = %d\n", vowels);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printf("Consonants = %d\n", consonants);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printf("Digits = %d\n", digits);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printf("White Spaces = %d\n", spaces);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return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/>
          <w:bCs/>
          <w:sz w:val="28"/>
          <w:szCs w:val="28"/>
          <w:lang w:val="en-US"/>
        </w:rPr>
        <w:t xml:space="preserve">Output </w:t>
      </w:r>
      <w:r>
        <w:rPr>
          <w:rFonts w:ascii="Times New Roman" w:eastAsia="SimSun" w:cs="Times New Roman" w:hAnsi="Times New Roman"/>
          <w:sz w:val="28"/>
          <w:szCs w:val="28"/>
          <w:lang w:val="en-US"/>
        </w:rPr>
        <w:t>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a string:</w:t>
      </w:r>
      <w:r>
        <w:rPr>
          <w:rFonts w:ascii="Times New Roman" w:eastAsia="SimSun" w:cs="Times New Roman" w:hAnsi="Times New Roman"/>
          <w:sz w:val="28"/>
          <w:szCs w:val="28"/>
          <w:lang w:val="en-US"/>
        </w:rPr>
        <w:t>mithun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Vowels = </w:t>
      </w:r>
      <w:r>
        <w:rPr>
          <w:rFonts w:ascii="Times New Roman" w:eastAsia="SimSun" w:cs="Times New Roman" w:hAnsi="Times New Roman"/>
          <w:sz w:val="28"/>
          <w:szCs w:val="28"/>
          <w:lang w:val="en-US"/>
        </w:rPr>
        <w:t>2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Consonants = </w:t>
      </w:r>
      <w:r>
        <w:rPr>
          <w:rFonts w:ascii="Times New Roman" w:eastAsia="SimSun" w:cs="Times New Roman" w:hAnsi="Times New Roman"/>
          <w:sz w:val="28"/>
          <w:szCs w:val="28"/>
          <w:lang w:val="en-US"/>
        </w:rPr>
        <w:t>4</w:t>
      </w:r>
      <w:bookmarkStart w:id="0" w:name="_GoBack"/>
      <w:bookmarkEnd w:id="0"/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Digits = 0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White Spaces = 0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=== Code Execution Successful ===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numPr>
          <w:ilvl w:val="0"/>
          <w:numId w:val="1"/>
        </w:numPr>
        <w:ind w:left="0" w:firstLine="0"/>
        <w:jc w:val="left"/>
        <w:rPr>
          <w:rFonts w:ascii="Times New Roman" w:eastAsia="SimSun" w:cs="Times New Roman" w:hAnsi="Times New Roman"/>
          <w:sz w:val="28"/>
          <w:szCs w:val="28"/>
        </w:rPr>
      </w:pPr>
      <w:r>
        <w:rPr>
          <w:rFonts w:ascii="Times New Roman" w:eastAsia="SimSun" w:cs="Times New Roman" w:hAnsi="Times New Roman"/>
          <w:sz w:val="28"/>
          <w:szCs w:val="28"/>
        </w:rPr>
        <w:t>Frequency of a Character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#include &lt;stdio.h&gt;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int main()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char str[100], ch;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i, count =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a string: 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scanf("%[^\n]", str);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the character: 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 %c", &amp;ch);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 = 0; str[i] != '\0'; 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if(str[i] == ch)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count++;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printf("Frequency of  %c = %d", ch, count);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return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/>
          <w:bCs/>
          <w:sz w:val="28"/>
          <w:szCs w:val="28"/>
          <w:lang w:val="en-US"/>
        </w:rPr>
        <w:t xml:space="preserve">Output </w:t>
      </w:r>
      <w:r>
        <w:rPr>
          <w:rFonts w:ascii="Times New Roman" w:eastAsia="SimSun" w:cs="Times New Roman" w:hAnsi="Times New Roman"/>
          <w:sz w:val="28"/>
          <w:szCs w:val="28"/>
          <w:lang w:val="en-US"/>
        </w:rPr>
        <w:t>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a string: onepiece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Enter the character: e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Frequency of e = 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=== Code Execution Successful ===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numPr>
          <w:ilvl w:val="0"/>
          <w:numId w:val="1"/>
        </w:numPr>
        <w:ind w:left="0" w:firstLine="0"/>
        <w:jc w:val="left"/>
        <w:rPr>
          <w:rFonts w:ascii="Times New Roman" w:eastAsia="SimSun" w:cs="Times New Roman" w:hAnsi="Times New Roman"/>
          <w:sz w:val="28"/>
          <w:szCs w:val="28"/>
        </w:rPr>
      </w:pPr>
      <w:r>
        <w:rPr>
          <w:rFonts w:ascii="Times New Roman" w:eastAsia="SimSun" w:cs="Times New Roman" w:hAnsi="Times New Roman"/>
          <w:sz w:val="28"/>
          <w:szCs w:val="28"/>
        </w:rPr>
        <w:t>Count Words in a String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#include &lt;stdio.h&gt;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int main()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char str[100];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i, words = 1;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a string: 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scanf("%[^\n]", str);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 = 0; str[i] != '\0'; 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if(str[i] == ' ')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words++;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printf("Number of words = %d", words);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return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/>
          <w:bCs/>
          <w:sz w:val="28"/>
          <w:szCs w:val="28"/>
          <w:lang w:val="en-US"/>
        </w:rPr>
        <w:t xml:space="preserve">Output </w:t>
      </w:r>
      <w:r>
        <w:rPr>
          <w:rFonts w:ascii="Times New Roman" w:eastAsia="SimSun" w:cs="Times New Roman" w:hAnsi="Times New Roman"/>
          <w:sz w:val="28"/>
          <w:szCs w:val="28"/>
          <w:lang w:val="en-US"/>
        </w:rPr>
        <w:t>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Enter a string: hi im </w:t>
      </w:r>
      <w:r>
        <w:rPr>
          <w:rFonts w:ascii="Times New Roman" w:eastAsia="SimSun" w:cs="Times New Roman" w:hAnsi="Times New Roman"/>
          <w:sz w:val="28"/>
          <w:szCs w:val="28"/>
          <w:lang w:val="en-US"/>
        </w:rPr>
        <w:t>mithun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Number of words = 3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=== Code Execution Successful ===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firstLine="0"/>
        <w:rPr>
          <w:rFonts w:ascii="Times New Roman" w:cs="Times New Roman" w:hAnsi="Times New Roman"/>
          <w:b w:val="0"/>
          <w:bCs w:val="0"/>
          <w:sz w:val="28"/>
          <w:szCs w:val="28"/>
        </w:rPr>
      </w:pPr>
      <w:r>
        <w:rPr>
          <w:rFonts w:ascii="Times New Roman" w:cs="Times New Roman" w:hAnsi="Times New Roman"/>
          <w:b w:val="0"/>
          <w:bCs w:val="0"/>
          <w:sz w:val="28"/>
          <w:szCs w:val="28"/>
        </w:rPr>
        <w:t>Sort String Array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#include &lt;stdio.h&gt;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#include &lt;string.h&gt;</w:t>
      </w:r>
    </w:p>
    <w:p>
      <w:pPr>
        <w:rPr>
          <w:rFonts w:ascii="Times New Roman" w:cs="Times New Roman" w:hAnsi="Times New Roman"/>
          <w:sz w:val="28"/>
          <w:szCs w:val="28"/>
        </w:rPr>
      </w:pP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int main()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{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int n, i, j;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char str[20][50], temp[50];</w:t>
      </w:r>
    </w:p>
    <w:p>
      <w:pPr>
        <w:rPr>
          <w:rFonts w:ascii="Times New Roman" w:cs="Times New Roman" w:hAnsi="Times New Roman"/>
          <w:sz w:val="28"/>
          <w:szCs w:val="28"/>
        </w:rPr>
      </w:pP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printf("Enter the number of strings: ");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scanf("%d", &amp;n);</w:t>
      </w:r>
    </w:p>
    <w:p>
      <w:pPr>
        <w:rPr>
          <w:rFonts w:ascii="Times New Roman" w:cs="Times New Roman" w:hAnsi="Times New Roman"/>
          <w:sz w:val="28"/>
          <w:szCs w:val="28"/>
        </w:rPr>
      </w:pP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printf("Enter the strings:\n");</w:t>
      </w:r>
    </w:p>
    <w:p>
      <w:pPr>
        <w:rPr>
          <w:rFonts w:ascii="Times New Roman" w:cs="Times New Roman" w:hAnsi="Times New Roman"/>
          <w:sz w:val="28"/>
          <w:szCs w:val="28"/>
        </w:rPr>
      </w:pP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for(i = 0; i &lt; n; i++)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{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scanf(" %[^\n]", str[i]);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}</w:t>
      </w:r>
    </w:p>
    <w:p>
      <w:pPr>
        <w:rPr>
          <w:rFonts w:ascii="Times New Roman" w:cs="Times New Roman" w:hAnsi="Times New Roman"/>
          <w:sz w:val="28"/>
          <w:szCs w:val="28"/>
        </w:rPr>
      </w:pP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for(i = 0; i &lt; n - 1; i++)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{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for(j = i + 1; j &lt; n; j++)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{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    if(strcmp(str[i], str[j]) &gt; 0)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    {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        strcpy(temp, str[i]);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        strcpy(str[i], str[j]);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        strcpy(str[j], temp);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    }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}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}</w:t>
      </w:r>
    </w:p>
    <w:p>
      <w:pPr>
        <w:rPr>
          <w:rFonts w:ascii="Times New Roman" w:cs="Times New Roman" w:hAnsi="Times New Roman"/>
          <w:sz w:val="28"/>
          <w:szCs w:val="28"/>
        </w:rPr>
      </w:pP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printf("Strings in Sorted Order:\n");</w:t>
      </w:r>
    </w:p>
    <w:p>
      <w:pPr>
        <w:rPr>
          <w:rFonts w:ascii="Times New Roman" w:cs="Times New Roman" w:hAnsi="Times New Roman"/>
          <w:sz w:val="28"/>
          <w:szCs w:val="28"/>
        </w:rPr>
      </w:pP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for(i = 0; i &lt; n; i++)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{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printf("%s\n", str[i]);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}</w:t>
      </w:r>
    </w:p>
    <w:p>
      <w:pPr>
        <w:rPr>
          <w:rFonts w:ascii="Times New Roman" w:cs="Times New Roman" w:hAnsi="Times New Roman"/>
          <w:sz w:val="28"/>
          <w:szCs w:val="28"/>
        </w:rPr>
      </w:pP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return 0;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</w:t>
      </w:r>
    </w:p>
    <w:p>
      <w:pPr>
        <w:rPr>
          <w:rFonts w:ascii="Times New Roman" w:cs="Times New Roman" w:hAnsi="Times New Roman"/>
          <w:sz w:val="28"/>
          <w:szCs w:val="28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Output </w:t>
      </w:r>
      <w:r>
        <w:rPr>
          <w:rFonts w:ascii="Times New Roman" w:cs="Times New Roman" w:hAnsi="Times New Roman"/>
          <w:sz w:val="28"/>
          <w:szCs w:val="28"/>
          <w:lang w:val="en-US"/>
        </w:rPr>
        <w:t>: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Enter the number of strings: 5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Enter the strings: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mani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akil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bala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sri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thiru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Strings in Sorted Order: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akil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bala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mani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sri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thiru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=== Code Execution Successful ===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</w:rPr>
        <w:t>15. Toggle Case of a Sentence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#include &lt;stdio.h&gt;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int main()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char str[100];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int i;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printf("Enter a sentence: ");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scanf("%[^\n]", str);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for(i = 0; str[i] != '\0'; i++)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if(str[i] &gt;= 'A' &amp;&amp; str[i] &lt;= 'Z')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str[i] = str[i] + 32;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else if(str[i] &gt;= 'a' &amp;&amp; str[i] &lt;= 'z')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{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    str[i] = str[i] - 32;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printf("Sentence after toggling:\n%s", str);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    return 0;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}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b/>
          <w:bCs/>
          <w:sz w:val="28"/>
          <w:szCs w:val="28"/>
          <w:lang w:val="en-US"/>
        </w:rPr>
        <w:t xml:space="preserve">Output </w:t>
      </w:r>
      <w:r>
        <w:rPr>
          <w:rFonts w:ascii="Times New Roman" w:eastAsia="SimSun" w:cs="Times New Roman" w:hAnsi="Times New Roman"/>
          <w:sz w:val="28"/>
          <w:szCs w:val="28"/>
          <w:lang w:val="en-US"/>
        </w:rPr>
        <w:t>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 xml:space="preserve">Enter a sentence: </w:t>
      </w:r>
      <w:r>
        <w:rPr>
          <w:rFonts w:ascii="Times New Roman" w:eastAsia="SimSun" w:cs="Times New Roman" w:hAnsi="Times New Roman"/>
          <w:sz w:val="28"/>
          <w:szCs w:val="28"/>
          <w:lang w:val="en-US"/>
        </w:rPr>
        <w:t>Mithun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Sentence after toggling: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mITHUN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  <w:r>
        <w:rPr>
          <w:rFonts w:ascii="Times New Roman" w:eastAsia="SimSun" w:cs="Times New Roman" w:hAnsi="Times New Roman"/>
          <w:sz w:val="28"/>
          <w:szCs w:val="28"/>
          <w:lang w:val="en-US"/>
        </w:rPr>
        <w:t>=== Code Execution Successful ===</w:t>
      </w: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p>
      <w:pPr>
        <w:jc w:val="left"/>
        <w:rPr>
          <w:rFonts w:ascii="Times New Roman" w:eastAsia="SimSun" w:cs="Times New Roman" w:hAnsi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SimSun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852A72E5"/>
    <w:multiLevelType w:val="singleLevel"/>
    <w:tmpl w:val="852A72E5"/>
    <w:lvl w:ilvl="0">
      <w:start w:val="1"/>
      <w:numFmt w:val="decimal"/>
      <w:lvlRestart w:val="0"/>
      <w:suff w:val="space"/>
      <w:lvlText w:val="%1."/>
      <w:lvlJc w:val="left"/>
      <w:pPr>
        <w:tabs>
          <w:tab w:val="num" w:pos="0"/>
        </w:tabs>
        <w:ind w:left="0" w:hanging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 w:val="0"/>
  <w:bordersDoNotSurroundFooter w:val="0"/>
  <w:defaultTabStop w:val="720"/>
  <w:drawingGridHorizontalSpacing w:val="100"/>
  <w:drawingGridVerticalSpacing w:val="156"/>
  <w:displayHorizontalDrawingGridEvery w:val="1"/>
  <w:displayVerticalDrawingGridEvery w:val="1"/>
  <w:noPunctuationKerning/>
  <w:compat>
    <w:spaceForUL/>
    <w:ulTrailSpace/>
    <w:doNotExpandShiftReturn/>
    <w:adjustLineHeightInTabl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Calibri" w:eastAsia="宋体" w:cs="Arial" w:hAnsi="Calibri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next w:val="0"/>
    <w:pPr>
      <w:spacing w:before="0" w:beforeAutospacing="1" w:after="0" w:afterAutospacing="1"/>
      <w:jc w:val="left"/>
      <w:outlineLvl w:val="1"/>
    </w:pPr>
    <w:rPr>
      <w:rFonts w:ascii="SimSun" w:eastAsia="SimSun" w:cs="SimSun" w:hAnsi="SimSun"/>
      <w:b/>
      <w:bCs/>
      <w:kern w:val="0"/>
      <w:sz w:val="36"/>
      <w:szCs w:val="36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cs="SimSun" w:hAnsi="SimSun"/>
      <w:kern w:val="0"/>
      <w:sz w:val="24"/>
      <w:szCs w:val="2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54</TotalTime>
  <Application>Yozo_Office</Application>
  <Pages>23</Pages>
  <Words>1599</Words>
  <Characters>7305</Characters>
  <Lines>789</Lines>
  <Paragraphs>598</Paragraphs>
  <CharactersWithSpaces>10471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sirpr</dc:creator>
  <cp:lastModifiedBy>vivo user</cp:lastModifiedBy>
  <cp:revision>1</cp:revision>
  <dcterms:created xsi:type="dcterms:W3CDTF">2026-08-07T15:56:00Z</dcterms:created>
  <dcterms:modified xsi:type="dcterms:W3CDTF">2026-08-08T07:23:48Z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1033-12.1.0.28032</vt:lpwstr>
  </property>
  <property fmtid="{D5CDD505-2E9C-101B-9397-08002B2CF9AE}" pid="3" name="ICV">
    <vt:lpwstr>A82D6400BB1D4B19AD48BF6247AA92C7_13</vt:lpwstr>
  </property>
  <property fmtid="{D5CDD505-2E9C-101B-9397-08002B2CF9AE}" pid="4" name="KSOTemplateDocerSaveRecord">
    <vt:lpwstr>eyJoZGlkIjoiMWFkMDdlNmI5ZWQxNDY2ODE0ODA0YjEwOTZiNTE0N2YiLCJ1c2VySWQiOiI1Njc2NTMyNTY3NTYifQ==</vt:lpwstr>
  </property>
</Properties>
</file>